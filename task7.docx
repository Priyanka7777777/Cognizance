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A158F" w14:textId="0C419F8C" w:rsidR="00C6554A" w:rsidRPr="008B5277" w:rsidRDefault="007235BB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AB3615" wp14:editId="4C927468">
                <wp:simplePos x="0" y="0"/>
                <wp:positionH relativeFrom="margin">
                  <wp:align>center</wp:align>
                </wp:positionH>
                <wp:positionV relativeFrom="paragraph">
                  <wp:posOffset>1235286</wp:posOffset>
                </wp:positionV>
                <wp:extent cx="3657600" cy="54864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548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16899A" w14:textId="3F56AF33" w:rsidR="007235BB" w:rsidRDefault="007235BB" w:rsidP="007235BB">
                            <w:pPr>
                              <w:pStyle w:val="Photo"/>
                              <w:jc w:val="left"/>
                              <w:rPr>
                                <w:b/>
                                <w:noProof/>
                                <w:color w:val="F6A1C9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6A1C9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Priyanka saraf</w:t>
                            </w:r>
                          </w:p>
                          <w:p w14:paraId="7B8BFBDC" w14:textId="02D08578" w:rsidR="007235BB" w:rsidRPr="007235BB" w:rsidRDefault="007235BB" w:rsidP="007235BB">
                            <w:pPr>
                              <w:pStyle w:val="Photo"/>
                              <w:jc w:val="left"/>
                              <w:rPr>
                                <w:b/>
                                <w:noProof/>
                                <w:color w:val="F6A1C9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6A1C9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Task-7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AB36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97.25pt;width:4in;height:6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" filled="f" stroked="f">
                <v:fill o:detectmouseclick="t"/>
                <v:textbox style="mso-fit-shape-to-text:t">
                  <w:txbxContent>
                    <w:p w14:paraId="7816899A" w14:textId="3F56AF33" w:rsidR="007235BB" w:rsidRDefault="007235BB" w:rsidP="007235BB">
                      <w:pPr>
                        <w:pStyle w:val="Photo"/>
                        <w:jc w:val="left"/>
                        <w:rPr>
                          <w:b/>
                          <w:noProof/>
                          <w:color w:val="F6A1C9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6A1C9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Priyanka saraf</w:t>
                      </w:r>
                    </w:p>
                    <w:p w14:paraId="7B8BFBDC" w14:textId="02D08578" w:rsidR="007235BB" w:rsidRPr="007235BB" w:rsidRDefault="007235BB" w:rsidP="007235BB">
                      <w:pPr>
                        <w:pStyle w:val="Photo"/>
                        <w:jc w:val="left"/>
                        <w:rPr>
                          <w:b/>
                          <w:noProof/>
                          <w:color w:val="F6A1C9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6A1C9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Task-7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54CD" w:rsidRPr="008B5277">
        <w:rPr>
          <w:noProof/>
        </w:rPr>
        <w:drawing>
          <wp:inline distT="0" distB="0" distL="0" distR="0" wp14:anchorId="59EC60BA" wp14:editId="3DFD3C46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672873" wp14:editId="448792D4">
                <wp:simplePos x="0" y="0"/>
                <wp:positionH relativeFrom="column">
                  <wp:posOffset>-990600</wp:posOffset>
                </wp:positionH>
                <wp:positionV relativeFrom="paragraph">
                  <wp:posOffset>-944880</wp:posOffset>
                </wp:positionV>
                <wp:extent cx="3657600" cy="54864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8745C0" w14:textId="77777777" w:rsidR="007235BB" w:rsidRDefault="007235B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72873" id="Text Box 1" o:spid="_x0000_s1027" type="#_x0000_t202" style="position:absolute;left:0;text-align:left;margin-left:-78pt;margin-top:-74.4pt;width:4in;height:6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" filled="f" stroked="f">
                <v:fill o:detectmouseclick="t"/>
                <v:textbox style="mso-fit-shape-to-text:t">
                  <w:txbxContent>
                    <w:p w14:paraId="6C8745C0" w14:textId="77777777" w:rsidR="007235BB" w:rsidRDefault="007235BB"/>
                  </w:txbxContent>
                </v:textbox>
              </v:shape>
            </w:pict>
          </mc:Fallback>
        </mc:AlternateContent>
      </w:r>
    </w:p>
    <w:bookmarkEnd w:id="0"/>
    <w:bookmarkEnd w:id="1"/>
    <w:bookmarkEnd w:id="2"/>
    <w:bookmarkEnd w:id="3"/>
    <w:bookmarkEnd w:id="4"/>
    <w:p w14:paraId="5CF1A61D" w14:textId="77777777" w:rsidR="007235BB" w:rsidRDefault="007235BB" w:rsidP="007235BB">
      <w:pPr>
        <w:pStyle w:val="ContactInfo"/>
        <w:tabs>
          <w:tab w:val="left" w:pos="3653"/>
        </w:tabs>
        <w:jc w:val="left"/>
      </w:pPr>
      <w:r>
        <w:t>Level 0:</w:t>
      </w:r>
    </w:p>
    <w:p w14:paraId="4A381D84" w14:textId="71CFC092" w:rsidR="007235BB" w:rsidRDefault="007235BB" w:rsidP="007235BB">
      <w:pPr>
        <w:pStyle w:val="ContactInfo"/>
        <w:tabs>
          <w:tab w:val="left" w:pos="3653"/>
        </w:tabs>
        <w:jc w:val="left"/>
      </w:pPr>
      <w:r>
        <w:rPr>
          <w:noProof/>
        </w:rPr>
        <w:lastRenderedPageBreak/>
        <w:drawing>
          <wp:inline distT="0" distB="0" distL="0" distR="0" wp14:anchorId="02929544" wp14:editId="52D306F1">
            <wp:extent cx="5486400" cy="2934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password:</w:t>
      </w:r>
      <w:r w:rsidR="00332DB4">
        <w:t xml:space="preserve"> </w:t>
      </w:r>
      <w:r w:rsidR="00332DB4" w:rsidRPr="009D6943">
        <w:rPr>
          <w:color w:val="FF0000"/>
        </w:rPr>
        <w:t>boj9jbbUNNfktd7800psq0ltutMc3MY1</w:t>
      </w:r>
    </w:p>
    <w:p w14:paraId="0290008B" w14:textId="77777777" w:rsidR="00332DB4" w:rsidRDefault="00661683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271DFAE7" wp14:editId="635C130B">
            <wp:extent cx="5486400" cy="1691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0C9E" w14:textId="425552DF" w:rsidR="00332DB4" w:rsidRDefault="00332DB4" w:rsidP="007235BB">
      <w:pPr>
        <w:pStyle w:val="ContactInfo"/>
        <w:tabs>
          <w:tab w:val="left" w:pos="3653"/>
        </w:tabs>
        <w:jc w:val="left"/>
      </w:pPr>
      <w:r>
        <w:t>LEVEL 1:</w:t>
      </w:r>
    </w:p>
    <w:p w14:paraId="142EE156" w14:textId="65876267" w:rsidR="00332DB4" w:rsidRDefault="00332DB4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41142BD1" wp14:editId="1D8B2EF4">
            <wp:extent cx="5486400" cy="2310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F22C" w14:textId="4A1B9BC5" w:rsidR="00332DB4" w:rsidRDefault="00332DB4" w:rsidP="007235BB">
      <w:pPr>
        <w:pStyle w:val="ContactInfo"/>
        <w:tabs>
          <w:tab w:val="left" w:pos="3653"/>
        </w:tabs>
        <w:jc w:val="left"/>
      </w:pPr>
      <w:r>
        <w:lastRenderedPageBreak/>
        <w:t>Password</w:t>
      </w:r>
      <w:r w:rsidR="00974883">
        <w:t>:</w:t>
      </w:r>
      <w:r w:rsidR="009D6943">
        <w:t xml:space="preserve"> </w:t>
      </w:r>
      <w:r w:rsidR="00974883" w:rsidRPr="009D6943">
        <w:rPr>
          <w:color w:val="FF0000"/>
        </w:rPr>
        <w:t>CV1DtqXWVFXTvM2F0K09SHz0YwRINYA9</w:t>
      </w:r>
      <w:r w:rsidR="00974883">
        <w:rPr>
          <w:noProof/>
        </w:rPr>
        <w:drawing>
          <wp:inline distT="0" distB="0" distL="0" distR="0" wp14:anchorId="003DD41B" wp14:editId="6CFDF0C8">
            <wp:extent cx="5486400" cy="1749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140D" w14:textId="78FFBBB7" w:rsidR="00974883" w:rsidRDefault="00974883" w:rsidP="007235BB">
      <w:pPr>
        <w:pStyle w:val="ContactInfo"/>
        <w:tabs>
          <w:tab w:val="left" w:pos="3653"/>
        </w:tabs>
        <w:jc w:val="left"/>
      </w:pPr>
      <w:r>
        <w:t>LEVEL 2:</w:t>
      </w:r>
      <w:r w:rsidR="006B2CB1">
        <w:rPr>
          <w:noProof/>
        </w:rPr>
        <w:drawing>
          <wp:inline distT="0" distB="0" distL="0" distR="0" wp14:anchorId="05D161D5" wp14:editId="44D9D889">
            <wp:extent cx="5486400" cy="2310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5F6E" w14:textId="2033C2CA" w:rsidR="00974883" w:rsidRDefault="006B2CB1" w:rsidP="007235BB">
      <w:pPr>
        <w:pStyle w:val="ContactInfo"/>
        <w:tabs>
          <w:tab w:val="left" w:pos="3653"/>
        </w:tabs>
        <w:jc w:val="left"/>
      </w:pPr>
      <w:r>
        <w:t>Password:</w:t>
      </w:r>
      <w:r w:rsidR="009D6943">
        <w:t xml:space="preserve"> </w:t>
      </w:r>
      <w:r w:rsidRPr="00DB5D8A">
        <w:rPr>
          <w:color w:val="FF0000"/>
        </w:rPr>
        <w:t>UmHadQclWmgdLOKQ3YNGjWxGoRmb5luk</w:t>
      </w:r>
      <w:r>
        <w:rPr>
          <w:noProof/>
        </w:rPr>
        <w:drawing>
          <wp:inline distT="0" distB="0" distL="0" distR="0" wp14:anchorId="6A704A86" wp14:editId="16DECB32">
            <wp:extent cx="5486400" cy="2064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5B7C" w14:textId="615F587B" w:rsidR="006B2CB1" w:rsidRDefault="006B2CB1" w:rsidP="007235BB">
      <w:pPr>
        <w:pStyle w:val="ContactInfo"/>
        <w:tabs>
          <w:tab w:val="left" w:pos="3653"/>
        </w:tabs>
        <w:jc w:val="left"/>
      </w:pPr>
      <w:r>
        <w:t>Level3:</w:t>
      </w:r>
    </w:p>
    <w:p w14:paraId="21D25534" w14:textId="43704DE8" w:rsidR="006B2CB1" w:rsidRDefault="006B2CB1" w:rsidP="007235BB">
      <w:pPr>
        <w:pStyle w:val="ContactInfo"/>
        <w:tabs>
          <w:tab w:val="left" w:pos="3653"/>
        </w:tabs>
        <w:jc w:val="left"/>
      </w:pPr>
      <w:r>
        <w:rPr>
          <w:noProof/>
        </w:rPr>
        <w:lastRenderedPageBreak/>
        <w:drawing>
          <wp:inline distT="0" distB="0" distL="0" distR="0" wp14:anchorId="4669A62E" wp14:editId="4DC55FF6">
            <wp:extent cx="5486400" cy="2560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AA55" w14:textId="27FF412D" w:rsidR="006B2CB1" w:rsidRDefault="006B2CB1" w:rsidP="007235BB">
      <w:pPr>
        <w:pStyle w:val="ContactInfo"/>
        <w:tabs>
          <w:tab w:val="left" w:pos="3653"/>
        </w:tabs>
        <w:jc w:val="left"/>
      </w:pPr>
    </w:p>
    <w:p w14:paraId="067428E7" w14:textId="14B1E1A0" w:rsidR="006B2CB1" w:rsidRPr="00DB5D8A" w:rsidRDefault="006B2CB1" w:rsidP="007235BB">
      <w:pPr>
        <w:pStyle w:val="ContactInfo"/>
        <w:tabs>
          <w:tab w:val="left" w:pos="3653"/>
        </w:tabs>
        <w:jc w:val="left"/>
        <w:rPr>
          <w:color w:val="FF0000"/>
        </w:rPr>
      </w:pPr>
      <w:r>
        <w:t>Password:</w:t>
      </w:r>
      <w:r w:rsidR="00071BDB">
        <w:t xml:space="preserve"> </w:t>
      </w:r>
      <w:r w:rsidR="00071BDB" w:rsidRPr="00DB5D8A">
        <w:rPr>
          <w:color w:val="FF0000"/>
        </w:rPr>
        <w:t>pIwrPrtPN36QITsp3Eqaw936yaFoFgAB</w:t>
      </w:r>
    </w:p>
    <w:p w14:paraId="43B8D2E7" w14:textId="07296ECD" w:rsidR="006B2CB1" w:rsidRDefault="006B2CB1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207222BF" wp14:editId="2FCF032A">
            <wp:extent cx="5486400" cy="1504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6060" w14:textId="1D78D069" w:rsidR="00071BDB" w:rsidRDefault="00071BDB" w:rsidP="007235BB">
      <w:pPr>
        <w:pStyle w:val="ContactInfo"/>
        <w:tabs>
          <w:tab w:val="left" w:pos="3653"/>
        </w:tabs>
        <w:jc w:val="left"/>
      </w:pPr>
      <w:r>
        <w:t>Level 4:</w:t>
      </w:r>
    </w:p>
    <w:p w14:paraId="3EE00910" w14:textId="5A6952C2" w:rsidR="00071BDB" w:rsidRDefault="00071BDB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53DDEB41" wp14:editId="6535C23C">
            <wp:extent cx="5486400" cy="2362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C9F3" w14:textId="055D017E" w:rsidR="00071BDB" w:rsidRDefault="00071BDB" w:rsidP="007235BB">
      <w:pPr>
        <w:pStyle w:val="ContactInfo"/>
        <w:tabs>
          <w:tab w:val="left" w:pos="3653"/>
        </w:tabs>
        <w:jc w:val="left"/>
      </w:pPr>
      <w:r>
        <w:t>Password:</w:t>
      </w:r>
      <w:r w:rsidR="001B097C">
        <w:t xml:space="preserve"> </w:t>
      </w:r>
      <w:r>
        <w:t>koReBoKulDDepwhWk7jZC0RTdopnAYKh</w:t>
      </w:r>
    </w:p>
    <w:p w14:paraId="25E0FA5F" w14:textId="5BBD83A8" w:rsidR="00071BDB" w:rsidRDefault="00071BDB" w:rsidP="007235BB">
      <w:pPr>
        <w:pStyle w:val="ContactInfo"/>
        <w:tabs>
          <w:tab w:val="left" w:pos="3653"/>
        </w:tabs>
        <w:jc w:val="left"/>
      </w:pPr>
      <w:r>
        <w:rPr>
          <w:noProof/>
        </w:rPr>
        <w:lastRenderedPageBreak/>
        <w:drawing>
          <wp:inline distT="0" distB="0" distL="0" distR="0" wp14:anchorId="5529A6A2" wp14:editId="3E271E0C">
            <wp:extent cx="5486400" cy="1009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BECE" w14:textId="298D57F3" w:rsidR="00DF79B1" w:rsidRDefault="00DF79B1" w:rsidP="007235BB">
      <w:pPr>
        <w:pStyle w:val="ContactInfo"/>
        <w:tabs>
          <w:tab w:val="left" w:pos="3653"/>
        </w:tabs>
        <w:jc w:val="left"/>
      </w:pPr>
      <w:r>
        <w:t>Level 5:</w:t>
      </w:r>
      <w:r w:rsidR="001B097C" w:rsidRPr="001B097C">
        <w:rPr>
          <w:noProof/>
        </w:rPr>
        <w:t xml:space="preserve"> </w:t>
      </w:r>
    </w:p>
    <w:p w14:paraId="1CB44205" w14:textId="1070B626" w:rsidR="00DF79B1" w:rsidRDefault="001B097C" w:rsidP="007235BB">
      <w:pPr>
        <w:pStyle w:val="ContactInfo"/>
        <w:tabs>
          <w:tab w:val="left" w:pos="3653"/>
        </w:tabs>
        <w:jc w:val="left"/>
      </w:pPr>
      <w:r w:rsidRPr="001B097C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9FF9AA" wp14:editId="5FE176DC">
                <wp:simplePos x="0" y="0"/>
                <wp:positionH relativeFrom="column">
                  <wp:posOffset>524721</wp:posOffset>
                </wp:positionH>
                <wp:positionV relativeFrom="paragraph">
                  <wp:posOffset>1933152</wp:posOffset>
                </wp:positionV>
                <wp:extent cx="6802543" cy="533400"/>
                <wp:effectExtent l="0" t="0" r="0" b="0"/>
                <wp:wrapNone/>
                <wp:docPr id="37" name="TextBox 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2543" cy="533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3569913" w14:textId="57B04F2C" w:rsidR="001B097C" w:rsidRPr="001B097C" w:rsidRDefault="001B097C" w:rsidP="001B097C">
                            <w:pPr>
                              <w:rPr>
                                <w:rFonts w:hAnsi="Constantia"/>
                                <w:color w:val="FF0000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hAnsi="Constantia"/>
                                <w:color w:val="FFFF00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 </w:t>
                            </w:r>
                            <w:r w:rsidRPr="001B097C">
                              <w:rPr>
                                <w:rFonts w:eastAsia="Constantia" w:hAnsi="Constantia" w:cs="Constantia"/>
                                <w:color w:val="FF0000"/>
                                <w:kern w:val="24"/>
                                <w:sz w:val="24"/>
                                <w:szCs w:val="24"/>
                                <w:lang w:val="en-GB"/>
                              </w:rPr>
                              <w:t>DXjZPULLxYr17uwoI01bNLQbtFemEgo7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FF9AA" id="TextBox 6" o:spid="_x0000_s1028" type="#_x0000_t202" style="position:absolute;margin-left:41.3pt;margin-top:152.2pt;width:535.65pt;height:4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" filled="f" stroked="f">
                <v:textbox>
                  <w:txbxContent>
                    <w:p w14:paraId="33569913" w14:textId="57B04F2C" w:rsidR="001B097C" w:rsidRPr="001B097C" w:rsidRDefault="001B097C" w:rsidP="001B097C">
                      <w:pPr>
                        <w:rPr>
                          <w:rFonts w:hAnsi="Constantia"/>
                          <w:color w:val="FF0000"/>
                          <w:kern w:val="24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hAnsi="Constantia"/>
                          <w:color w:val="FFFF00"/>
                          <w:kern w:val="24"/>
                          <w:sz w:val="36"/>
                          <w:szCs w:val="36"/>
                          <w:lang w:val="en-GB"/>
                        </w:rPr>
                        <w:t> </w:t>
                      </w:r>
                      <w:r w:rsidRPr="001B097C">
                        <w:rPr>
                          <w:rFonts w:eastAsia="Constantia" w:hAnsi="Constantia" w:cs="Constantia"/>
                          <w:color w:val="FF0000"/>
                          <w:kern w:val="24"/>
                          <w:sz w:val="24"/>
                          <w:szCs w:val="24"/>
                          <w:lang w:val="en-GB"/>
                        </w:rPr>
                        <w:t>DXjZPULLxYr17uwoI01bNLQbtFemEgo7</w:t>
                      </w:r>
                    </w:p>
                  </w:txbxContent>
                </v:textbox>
              </v:shape>
            </w:pict>
          </mc:Fallback>
        </mc:AlternateContent>
      </w:r>
      <w:r w:rsidR="00DF79B1">
        <w:rPr>
          <w:noProof/>
        </w:rPr>
        <w:drawing>
          <wp:inline distT="0" distB="0" distL="0" distR="0" wp14:anchorId="1365FA9B" wp14:editId="644C6BDE">
            <wp:extent cx="5486400" cy="21202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B98E" w14:textId="7FB165B1" w:rsidR="00DF79B1" w:rsidRDefault="00DF79B1" w:rsidP="007235BB">
      <w:pPr>
        <w:pStyle w:val="ContactInfo"/>
        <w:tabs>
          <w:tab w:val="left" w:pos="3653"/>
        </w:tabs>
        <w:jc w:val="left"/>
      </w:pPr>
      <w:r>
        <w:t xml:space="preserve"> Password:</w:t>
      </w:r>
    </w:p>
    <w:p w14:paraId="539731F5" w14:textId="4207C470" w:rsidR="00DF79B1" w:rsidRDefault="00DF79B1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61085401" wp14:editId="11854DD6">
            <wp:extent cx="5486400" cy="10280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148" w14:textId="34AB2795" w:rsidR="00DF79B1" w:rsidRDefault="00DF79B1" w:rsidP="007235BB">
      <w:pPr>
        <w:pStyle w:val="ContactInfo"/>
        <w:tabs>
          <w:tab w:val="left" w:pos="3653"/>
        </w:tabs>
        <w:jc w:val="left"/>
      </w:pPr>
      <w:r>
        <w:t>Level 6:</w:t>
      </w:r>
    </w:p>
    <w:p w14:paraId="05D48976" w14:textId="559DE005" w:rsidR="00DF79B1" w:rsidRDefault="00DF79B1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44D13C8E" wp14:editId="47BA5EF3">
            <wp:extent cx="5486400" cy="1989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FFCD" w14:textId="17704771" w:rsidR="00DF79B1" w:rsidRPr="001B097C" w:rsidRDefault="00DF79B1" w:rsidP="007235BB">
      <w:pPr>
        <w:pStyle w:val="ContactInfo"/>
        <w:tabs>
          <w:tab w:val="left" w:pos="3653"/>
        </w:tabs>
        <w:jc w:val="left"/>
        <w:rPr>
          <w:color w:val="FF0000"/>
        </w:rPr>
      </w:pPr>
      <w:r>
        <w:t>Password:</w:t>
      </w:r>
      <w:r w:rsidR="001B097C" w:rsidRPr="001B097C">
        <w:rPr>
          <w:rFonts w:eastAsia="Gill Sans Nova" w:hAnsi="Gill Sans Nova" w:cs="Gill Sans Nova"/>
          <w:color w:val="FFFF00"/>
          <w:kern w:val="24"/>
          <w:sz w:val="36"/>
          <w:szCs w:val="36"/>
          <w:lang w:val="en-GB"/>
        </w:rPr>
        <w:t xml:space="preserve"> </w:t>
      </w:r>
      <w:r w:rsidR="001B097C" w:rsidRPr="001B097C">
        <w:rPr>
          <w:color w:val="FF0000"/>
          <w:lang w:val="en-GB"/>
        </w:rPr>
        <w:t>HKBPTKQnIay4Fw76bEy8PVxKEDQRKTzs</w:t>
      </w:r>
    </w:p>
    <w:p w14:paraId="142BBA07" w14:textId="2704A40D" w:rsidR="00DF79B1" w:rsidRDefault="00DF79B1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4041FFD3" wp14:editId="32D8175A">
            <wp:extent cx="5486400" cy="1074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54B8" w14:textId="53E4A488" w:rsidR="00DF79B1" w:rsidRDefault="00DF79B1" w:rsidP="007235BB">
      <w:pPr>
        <w:pStyle w:val="ContactInfo"/>
        <w:tabs>
          <w:tab w:val="left" w:pos="3653"/>
        </w:tabs>
        <w:jc w:val="left"/>
      </w:pPr>
      <w:r>
        <w:lastRenderedPageBreak/>
        <w:t>Level 7:</w:t>
      </w:r>
    </w:p>
    <w:p w14:paraId="0588E6ED" w14:textId="6D5DD436" w:rsidR="00DF79B1" w:rsidRDefault="00DF79B1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6A97E9A4" wp14:editId="5458CA83">
            <wp:extent cx="5486400" cy="17887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068A" w14:textId="31881A0A" w:rsidR="00DF79B1" w:rsidRDefault="00DF79B1" w:rsidP="007235BB">
      <w:pPr>
        <w:pStyle w:val="ContactInfo"/>
        <w:tabs>
          <w:tab w:val="left" w:pos="3653"/>
        </w:tabs>
        <w:jc w:val="left"/>
      </w:pPr>
      <w:r>
        <w:t>Password:</w:t>
      </w:r>
      <w:r w:rsidR="001B097C" w:rsidRPr="001B097C">
        <w:rPr>
          <w:rFonts w:eastAsia="Gill Sans Nova" w:hAnsi="Gill Sans Nova" w:cs="Gill Sans Nova"/>
          <w:color w:val="000000" w:themeColor="text1"/>
          <w:kern w:val="24"/>
          <w:sz w:val="36"/>
          <w:szCs w:val="36"/>
          <w:lang w:val="en-GB"/>
        </w:rPr>
        <w:t xml:space="preserve"> </w:t>
      </w:r>
      <w:r w:rsidR="001B097C" w:rsidRPr="00DB5D8A">
        <w:rPr>
          <w:color w:val="FF0000"/>
          <w:lang w:val="en-GB"/>
        </w:rPr>
        <w:t>cvX2JJa4CFALtqS87jk27qwqGhBM9plV</w:t>
      </w:r>
    </w:p>
    <w:p w14:paraId="0085B059" w14:textId="0E02B839" w:rsidR="00DF79B1" w:rsidRDefault="00DF79B1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2F951BC1" wp14:editId="510D8060">
            <wp:extent cx="5486400" cy="12052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11EA" w14:textId="63F80857" w:rsidR="00DF79B1" w:rsidRDefault="00DF79B1" w:rsidP="007235BB">
      <w:pPr>
        <w:pStyle w:val="ContactInfo"/>
        <w:tabs>
          <w:tab w:val="left" w:pos="3653"/>
        </w:tabs>
        <w:jc w:val="left"/>
      </w:pPr>
      <w:r>
        <w:t>Level 8:</w:t>
      </w:r>
      <w:r w:rsidR="001B097C" w:rsidRPr="001B097C">
        <w:rPr>
          <w:rFonts w:eastAsia="Gill Sans Nova" w:hAnsi="Gill Sans Nova" w:cs="Gill Sans Nova"/>
          <w:color w:val="FFFF00"/>
          <w:kern w:val="24"/>
          <w:sz w:val="36"/>
          <w:szCs w:val="36"/>
          <w:lang w:val="en-GB"/>
        </w:rPr>
        <w:t xml:space="preserve"> </w:t>
      </w:r>
    </w:p>
    <w:p w14:paraId="683886CD" w14:textId="77777777" w:rsidR="00DF79B1" w:rsidRDefault="00DF79B1" w:rsidP="007235BB">
      <w:pPr>
        <w:pStyle w:val="ContactInfo"/>
        <w:tabs>
          <w:tab w:val="left" w:pos="3653"/>
        </w:tabs>
        <w:jc w:val="left"/>
        <w:rPr>
          <w:noProof/>
        </w:rPr>
      </w:pPr>
    </w:p>
    <w:p w14:paraId="7803950A" w14:textId="7BCB2484" w:rsidR="00DF79B1" w:rsidRDefault="00DF79B1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46F0EAA4" wp14:editId="7D650939">
            <wp:extent cx="5486400" cy="13227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DE41" w14:textId="174345F1" w:rsidR="001B097C" w:rsidRPr="00DB5D8A" w:rsidRDefault="00DF79B1" w:rsidP="001B097C">
      <w:pPr>
        <w:pStyle w:val="ContactInfo"/>
        <w:tabs>
          <w:tab w:val="left" w:pos="3653"/>
        </w:tabs>
        <w:jc w:val="left"/>
        <w:rPr>
          <w:color w:val="FF0000"/>
        </w:rPr>
      </w:pPr>
      <w:r>
        <w:t>Password:</w:t>
      </w:r>
      <w:r w:rsidR="001B097C" w:rsidRPr="001B097C">
        <w:rPr>
          <w:lang w:val="en-GB"/>
        </w:rPr>
        <w:t xml:space="preserve"> </w:t>
      </w:r>
      <w:r w:rsidR="001B097C" w:rsidRPr="00DB5D8A">
        <w:rPr>
          <w:color w:val="FF0000"/>
          <w:lang w:val="en-GB"/>
        </w:rPr>
        <w:t>UsvVyFSfZZWbi6wgC7dAFyFuR6jQQUhR</w:t>
      </w:r>
    </w:p>
    <w:p w14:paraId="19387948" w14:textId="61AF25A0" w:rsidR="00974883" w:rsidRDefault="00974883" w:rsidP="007235BB">
      <w:pPr>
        <w:pStyle w:val="ContactInfo"/>
        <w:tabs>
          <w:tab w:val="left" w:pos="3653"/>
        </w:tabs>
        <w:jc w:val="left"/>
      </w:pPr>
    </w:p>
    <w:p w14:paraId="2BC369EE" w14:textId="236BACE0" w:rsidR="00DF79B1" w:rsidRDefault="00DF79B1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74D3DCB9" wp14:editId="4200B7AB">
            <wp:extent cx="5486400" cy="13227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481E" w14:textId="18E51C82" w:rsidR="00332DB4" w:rsidRDefault="00E21100" w:rsidP="007235BB">
      <w:pPr>
        <w:pStyle w:val="ContactInfo"/>
        <w:tabs>
          <w:tab w:val="left" w:pos="3653"/>
        </w:tabs>
        <w:jc w:val="left"/>
      </w:pPr>
      <w:r>
        <w:t>Level 9:</w:t>
      </w:r>
    </w:p>
    <w:p w14:paraId="28837395" w14:textId="3C086CA4" w:rsidR="00E21100" w:rsidRDefault="00E21100" w:rsidP="007235BB">
      <w:pPr>
        <w:pStyle w:val="ContactInfo"/>
        <w:tabs>
          <w:tab w:val="left" w:pos="3653"/>
        </w:tabs>
        <w:jc w:val="left"/>
      </w:pPr>
      <w:r>
        <w:rPr>
          <w:noProof/>
        </w:rPr>
        <w:lastRenderedPageBreak/>
        <w:drawing>
          <wp:inline distT="0" distB="0" distL="0" distR="0" wp14:anchorId="38EEA46F" wp14:editId="08C6571B">
            <wp:extent cx="5486400" cy="2178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B482" w14:textId="74847E1F" w:rsidR="00E21100" w:rsidRPr="00DB5D8A" w:rsidRDefault="00E21100" w:rsidP="007235BB">
      <w:pPr>
        <w:pStyle w:val="ContactInfo"/>
        <w:tabs>
          <w:tab w:val="left" w:pos="3653"/>
        </w:tabs>
        <w:jc w:val="left"/>
        <w:rPr>
          <w:color w:val="FF0000"/>
        </w:rPr>
      </w:pPr>
      <w:r>
        <w:t>Password:</w:t>
      </w:r>
      <w:r w:rsidR="001B097C" w:rsidRPr="001B097C">
        <w:rPr>
          <w:rFonts w:eastAsia="Gill Sans Nova" w:hAnsi="Gill Sans Nova" w:cs="Gill Sans Nova"/>
          <w:color w:val="FFFF00"/>
          <w:kern w:val="24"/>
          <w:sz w:val="36"/>
          <w:szCs w:val="36"/>
          <w:lang w:val="en-GB"/>
        </w:rPr>
        <w:t xml:space="preserve"> </w:t>
      </w:r>
      <w:r w:rsidR="001B097C" w:rsidRPr="00DB5D8A">
        <w:rPr>
          <w:color w:val="FF0000"/>
          <w:lang w:val="en-GB"/>
        </w:rPr>
        <w:t>truKLdjsbJ5g7yyJ2X2R0o3a5HQJFuLk</w:t>
      </w:r>
    </w:p>
    <w:p w14:paraId="4C61B393" w14:textId="493878E3" w:rsidR="00E21100" w:rsidRDefault="00E21100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16827D0D" wp14:editId="0644AD60">
            <wp:extent cx="5486400" cy="25393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EF65" w14:textId="13BBFD97" w:rsidR="00E21100" w:rsidRDefault="00E21100" w:rsidP="007235BB">
      <w:pPr>
        <w:pStyle w:val="ContactInfo"/>
        <w:tabs>
          <w:tab w:val="left" w:pos="3653"/>
        </w:tabs>
        <w:jc w:val="left"/>
      </w:pPr>
    </w:p>
    <w:p w14:paraId="2DFC48CC" w14:textId="0F5157BE" w:rsidR="00E21100" w:rsidRDefault="00E21100" w:rsidP="007235BB">
      <w:pPr>
        <w:pStyle w:val="ContactInfo"/>
        <w:tabs>
          <w:tab w:val="left" w:pos="3653"/>
        </w:tabs>
        <w:jc w:val="left"/>
      </w:pPr>
      <w:r>
        <w:t>Level 10:</w:t>
      </w:r>
    </w:p>
    <w:p w14:paraId="3E9FD4C3" w14:textId="54961E24" w:rsidR="00E21100" w:rsidRDefault="00E21100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196B94FE" wp14:editId="71729A4B">
            <wp:extent cx="5486400" cy="1381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1E53" w14:textId="2929B103" w:rsidR="00E21100" w:rsidRPr="00DB5D8A" w:rsidRDefault="00E21100" w:rsidP="007235BB">
      <w:pPr>
        <w:pStyle w:val="ContactInfo"/>
        <w:tabs>
          <w:tab w:val="left" w:pos="3653"/>
        </w:tabs>
        <w:jc w:val="left"/>
        <w:rPr>
          <w:color w:val="FF0000"/>
        </w:rPr>
      </w:pPr>
      <w:r>
        <w:t>Password:</w:t>
      </w:r>
      <w:r w:rsidR="00B42876" w:rsidRPr="00B42876">
        <w:rPr>
          <w:rFonts w:eastAsia="Gill Sans Nova" w:hAnsi="Gill Sans Nova" w:cs="Gill Sans Nova"/>
          <w:color w:val="FFFF00"/>
          <w:kern w:val="24"/>
          <w:sz w:val="36"/>
          <w:szCs w:val="36"/>
          <w:lang w:val="en-GB"/>
        </w:rPr>
        <w:t xml:space="preserve"> </w:t>
      </w:r>
      <w:r w:rsidR="00B42876" w:rsidRPr="00B42876">
        <w:rPr>
          <w:lang w:val="en-GB"/>
        </w:rPr>
        <w:t> </w:t>
      </w:r>
      <w:r w:rsidR="00B42876" w:rsidRPr="00DB5D8A">
        <w:rPr>
          <w:color w:val="FF0000"/>
          <w:lang w:val="en-GB"/>
        </w:rPr>
        <w:t>IFukwKGsFW8MOq3IRFqrxE1hxTNEbUPR</w:t>
      </w:r>
    </w:p>
    <w:p w14:paraId="551F3E05" w14:textId="2AC74808" w:rsidR="00E21100" w:rsidRDefault="00E21100" w:rsidP="007235BB">
      <w:pPr>
        <w:pStyle w:val="ContactInfo"/>
        <w:tabs>
          <w:tab w:val="left" w:pos="3653"/>
        </w:tabs>
        <w:jc w:val="left"/>
      </w:pPr>
      <w:r>
        <w:rPr>
          <w:noProof/>
        </w:rPr>
        <w:lastRenderedPageBreak/>
        <w:drawing>
          <wp:inline distT="0" distB="0" distL="0" distR="0" wp14:anchorId="79700016" wp14:editId="26D093EA">
            <wp:extent cx="5486400" cy="1381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3472" w14:textId="1AABAC07" w:rsidR="00E21100" w:rsidRDefault="00E21100" w:rsidP="007235BB">
      <w:pPr>
        <w:pStyle w:val="ContactInfo"/>
        <w:tabs>
          <w:tab w:val="left" w:pos="3653"/>
        </w:tabs>
        <w:jc w:val="left"/>
      </w:pPr>
      <w:r>
        <w:t>Level 11:</w:t>
      </w:r>
    </w:p>
    <w:p w14:paraId="46F3477C" w14:textId="674F38EE" w:rsidR="00E21100" w:rsidRDefault="00E21100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6C8C3EDE" wp14:editId="51168092">
            <wp:extent cx="5486400" cy="24320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377C" w14:textId="77777777" w:rsidR="00B42876" w:rsidRPr="00DB5D8A" w:rsidRDefault="00E21100" w:rsidP="00B42876">
      <w:pPr>
        <w:pStyle w:val="ContactInfo"/>
        <w:tabs>
          <w:tab w:val="left" w:pos="3653"/>
        </w:tabs>
        <w:jc w:val="left"/>
        <w:rPr>
          <w:color w:val="FF0000"/>
          <w:lang w:val="en-150"/>
        </w:rPr>
      </w:pPr>
      <w:r>
        <w:t>Password:</w:t>
      </w:r>
      <w:r w:rsidR="00B42876">
        <w:t xml:space="preserve"> </w:t>
      </w:r>
      <w:r w:rsidR="00B42876" w:rsidRPr="00DB5D8A">
        <w:rPr>
          <w:color w:val="FF0000"/>
          <w:lang w:val="en-GB"/>
        </w:rPr>
        <w:t>5Te8Y4drgCRfCx8ugdwuEX8KFC6k2EUu</w:t>
      </w:r>
    </w:p>
    <w:p w14:paraId="6547DEC5" w14:textId="2F464386" w:rsidR="00E21100" w:rsidRDefault="00E21100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26BC0099" wp14:editId="3BFF272B">
            <wp:extent cx="5486400" cy="17043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E78E" w14:textId="1A20A064" w:rsidR="00B42876" w:rsidRPr="00B42876" w:rsidRDefault="007235BB" w:rsidP="00B42876">
      <w:pPr>
        <w:pStyle w:val="ContactInfo"/>
        <w:tabs>
          <w:tab w:val="left" w:pos="3653"/>
        </w:tabs>
        <w:rPr>
          <w:lang w:val="en-150"/>
        </w:rPr>
      </w:pPr>
      <w:r>
        <w:tab/>
      </w:r>
    </w:p>
    <w:p w14:paraId="53942430" w14:textId="28D8F307" w:rsidR="007235BB" w:rsidRDefault="007235BB" w:rsidP="007235BB">
      <w:pPr>
        <w:pStyle w:val="ContactInfo"/>
        <w:tabs>
          <w:tab w:val="left" w:pos="3653"/>
        </w:tabs>
        <w:jc w:val="left"/>
      </w:pPr>
    </w:p>
    <w:p w14:paraId="6104AE51" w14:textId="3BB01EED" w:rsidR="00E21100" w:rsidRDefault="00E21100" w:rsidP="007235BB">
      <w:pPr>
        <w:pStyle w:val="ContactInfo"/>
        <w:tabs>
          <w:tab w:val="left" w:pos="3653"/>
        </w:tabs>
        <w:jc w:val="left"/>
      </w:pPr>
      <w:r>
        <w:t>Level 12:</w:t>
      </w:r>
    </w:p>
    <w:p w14:paraId="2DA5494D" w14:textId="2D3510DA" w:rsidR="00E21100" w:rsidRDefault="00E21100" w:rsidP="007235BB">
      <w:pPr>
        <w:pStyle w:val="ContactInfo"/>
        <w:tabs>
          <w:tab w:val="left" w:pos="3653"/>
        </w:tabs>
        <w:jc w:val="left"/>
      </w:pPr>
      <w:r>
        <w:rPr>
          <w:noProof/>
        </w:rPr>
        <w:lastRenderedPageBreak/>
        <w:drawing>
          <wp:inline distT="0" distB="0" distL="0" distR="0" wp14:anchorId="71B2F34E" wp14:editId="0F3721A0">
            <wp:extent cx="5486400" cy="23475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276D" w14:textId="67D43D48" w:rsidR="00E21100" w:rsidRDefault="00E21100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5A27AC29" wp14:editId="13FF71E2">
            <wp:extent cx="5486400" cy="3590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1206" w14:textId="77777777" w:rsidR="00FE2B87" w:rsidRPr="00DB5D8A" w:rsidRDefault="00E21100" w:rsidP="00FE2B87">
      <w:pPr>
        <w:pStyle w:val="ContactInfo"/>
        <w:tabs>
          <w:tab w:val="left" w:pos="3653"/>
        </w:tabs>
        <w:jc w:val="left"/>
        <w:rPr>
          <w:color w:val="FF0000"/>
        </w:rPr>
      </w:pPr>
      <w:r>
        <w:t>Password</w:t>
      </w:r>
      <w:r w:rsidRPr="00DB5D8A">
        <w:rPr>
          <w:color w:val="FF0000"/>
        </w:rPr>
        <w:t xml:space="preserve">: </w:t>
      </w:r>
      <w:r w:rsidR="00FE2B87" w:rsidRPr="00DB5D8A">
        <w:rPr>
          <w:color w:val="FF0000"/>
        </w:rPr>
        <w:t xml:space="preserve"> </w:t>
      </w:r>
      <w:r w:rsidR="00FE2B87" w:rsidRPr="00DB5D8A">
        <w:rPr>
          <w:color w:val="FF0000"/>
        </w:rPr>
        <w:t>8ZjyCRiBWFYKneahHwxCv3wb2a1ORpYL</w:t>
      </w:r>
    </w:p>
    <w:p w14:paraId="543FD4F0" w14:textId="58CB29CC" w:rsidR="00E21100" w:rsidRDefault="00E21100" w:rsidP="007235BB">
      <w:pPr>
        <w:pStyle w:val="ContactInfo"/>
        <w:tabs>
          <w:tab w:val="left" w:pos="3653"/>
        </w:tabs>
        <w:jc w:val="left"/>
      </w:pPr>
    </w:p>
    <w:p w14:paraId="7AE9AE59" w14:textId="7C433C49" w:rsidR="00E21100" w:rsidRDefault="00E21100" w:rsidP="007235BB">
      <w:pPr>
        <w:pStyle w:val="ContactInfo"/>
        <w:tabs>
          <w:tab w:val="left" w:pos="3653"/>
        </w:tabs>
        <w:jc w:val="left"/>
      </w:pPr>
      <w:r>
        <w:rPr>
          <w:noProof/>
        </w:rPr>
        <w:lastRenderedPageBreak/>
        <w:drawing>
          <wp:inline distT="0" distB="0" distL="0" distR="0" wp14:anchorId="4C871343" wp14:editId="4653146C">
            <wp:extent cx="5486400" cy="36918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C08B" w14:textId="1E0B00F3" w:rsidR="00E21100" w:rsidRDefault="00E21100" w:rsidP="007235BB">
      <w:pPr>
        <w:pStyle w:val="ContactInfo"/>
        <w:tabs>
          <w:tab w:val="left" w:pos="3653"/>
        </w:tabs>
        <w:jc w:val="left"/>
      </w:pPr>
      <w:r>
        <w:t>Level13:</w:t>
      </w:r>
    </w:p>
    <w:p w14:paraId="7AB68851" w14:textId="0A35CA7B" w:rsidR="00E21100" w:rsidRDefault="00E21100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003543A6" wp14:editId="21B3CFC0">
            <wp:extent cx="5486400" cy="25609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E0C9" w14:textId="50B14A4D" w:rsidR="00FE2B87" w:rsidRPr="00DB5D8A" w:rsidRDefault="00E21100" w:rsidP="00FE2B87">
      <w:pPr>
        <w:pStyle w:val="ContactInfo"/>
        <w:tabs>
          <w:tab w:val="left" w:pos="3653"/>
        </w:tabs>
        <w:jc w:val="left"/>
        <w:rPr>
          <w:color w:val="FF0000"/>
        </w:rPr>
      </w:pPr>
      <w:r>
        <w:t>Password:</w:t>
      </w:r>
      <w:r w:rsidR="00FE2B87">
        <w:t xml:space="preserve"> </w:t>
      </w:r>
      <w:r w:rsidR="00FE2B87" w:rsidRPr="00DB5D8A">
        <w:rPr>
          <w:color w:val="FF0000"/>
        </w:rPr>
        <w:t>4</w:t>
      </w:r>
      <w:r w:rsidR="00FE2B87" w:rsidRPr="00DB5D8A">
        <w:rPr>
          <w:color w:val="FF0000"/>
        </w:rPr>
        <w:t>wcYUJFw0K0XLShlDzztnTBHiqxU3b3e</w:t>
      </w:r>
    </w:p>
    <w:p w14:paraId="4CA5928C" w14:textId="2974734F" w:rsidR="00E21100" w:rsidRDefault="00E21100" w:rsidP="007235BB">
      <w:pPr>
        <w:pStyle w:val="ContactInfo"/>
        <w:tabs>
          <w:tab w:val="left" w:pos="3653"/>
        </w:tabs>
        <w:jc w:val="left"/>
      </w:pPr>
    </w:p>
    <w:p w14:paraId="3B29A72D" w14:textId="604DBACC" w:rsidR="00E21100" w:rsidRDefault="00E21100" w:rsidP="007235BB">
      <w:pPr>
        <w:pStyle w:val="ContactInfo"/>
        <w:tabs>
          <w:tab w:val="left" w:pos="3653"/>
        </w:tabs>
        <w:jc w:val="left"/>
      </w:pPr>
      <w:r>
        <w:rPr>
          <w:noProof/>
        </w:rPr>
        <w:lastRenderedPageBreak/>
        <w:drawing>
          <wp:inline distT="0" distB="0" distL="0" distR="0" wp14:anchorId="4D61998A" wp14:editId="1EFCB8E4">
            <wp:extent cx="5486400" cy="13843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1840" w14:textId="50E45EE2" w:rsidR="00E21100" w:rsidRDefault="00E21100" w:rsidP="007235BB">
      <w:pPr>
        <w:pStyle w:val="ContactInfo"/>
        <w:tabs>
          <w:tab w:val="left" w:pos="3653"/>
        </w:tabs>
        <w:jc w:val="left"/>
      </w:pPr>
      <w:r>
        <w:t>Level 14:</w:t>
      </w:r>
    </w:p>
    <w:p w14:paraId="412E5362" w14:textId="7D345500" w:rsidR="00E21100" w:rsidRDefault="00E21100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52262DAC" wp14:editId="6193C689">
            <wp:extent cx="5486400" cy="23412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DC08" w14:textId="30223D0E" w:rsidR="00E21100" w:rsidRPr="00DB5D8A" w:rsidRDefault="00E21100" w:rsidP="007235BB">
      <w:pPr>
        <w:pStyle w:val="ContactInfo"/>
        <w:tabs>
          <w:tab w:val="left" w:pos="3653"/>
        </w:tabs>
        <w:jc w:val="left"/>
        <w:rPr>
          <w:color w:val="FF0000"/>
        </w:rPr>
      </w:pPr>
      <w:r>
        <w:t>Password:</w:t>
      </w:r>
      <w:r w:rsidR="00DB5D8A">
        <w:t xml:space="preserve"> </w:t>
      </w:r>
      <w:r w:rsidR="00B552CE" w:rsidRPr="00DB5D8A">
        <w:rPr>
          <w:color w:val="FF0000"/>
        </w:rPr>
        <w:t>BfM</w:t>
      </w:r>
      <w:r w:rsidR="0028315E" w:rsidRPr="00DB5D8A">
        <w:rPr>
          <w:color w:val="FF0000"/>
        </w:rPr>
        <w:t>Yroe26WYalil77FoDi9qh59eK5xNr</w:t>
      </w:r>
    </w:p>
    <w:p w14:paraId="573A5FA3" w14:textId="7AD332A0" w:rsidR="00E21100" w:rsidRDefault="00E21100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18365257" wp14:editId="1807B5B9">
            <wp:extent cx="5486400" cy="13493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1BB7" w14:textId="44D42D92" w:rsidR="00E21100" w:rsidRDefault="00E21100" w:rsidP="007235BB">
      <w:pPr>
        <w:pStyle w:val="ContactInfo"/>
        <w:tabs>
          <w:tab w:val="left" w:pos="3653"/>
        </w:tabs>
        <w:jc w:val="left"/>
      </w:pPr>
      <w:r>
        <w:t>Level15:</w:t>
      </w:r>
    </w:p>
    <w:p w14:paraId="1AE519CD" w14:textId="4DC606F5" w:rsidR="00E21100" w:rsidRDefault="00E21100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472E2703" wp14:editId="63339AC9">
            <wp:extent cx="5486400" cy="23412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BB19" w14:textId="2C8D1EC6" w:rsidR="00E21100" w:rsidRPr="00DB5D8A" w:rsidRDefault="00E21100" w:rsidP="007235BB">
      <w:pPr>
        <w:pStyle w:val="ContactInfo"/>
        <w:tabs>
          <w:tab w:val="left" w:pos="3653"/>
        </w:tabs>
        <w:jc w:val="left"/>
        <w:rPr>
          <w:color w:val="FF0000"/>
        </w:rPr>
      </w:pPr>
      <w:r>
        <w:lastRenderedPageBreak/>
        <w:t>Password:</w:t>
      </w:r>
      <w:r w:rsidR="00DB5D8A">
        <w:t xml:space="preserve"> </w:t>
      </w:r>
      <w:r w:rsidR="004F29C0" w:rsidRPr="00DB5D8A">
        <w:rPr>
          <w:color w:val="FF0000"/>
        </w:rPr>
        <w:t>cluFn7wTiGryunymYou4RcffSXQluehd</w:t>
      </w:r>
    </w:p>
    <w:p w14:paraId="0F08C1F2" w14:textId="047EAB69" w:rsidR="00E21100" w:rsidRDefault="00E21100" w:rsidP="007235BB">
      <w:pPr>
        <w:pStyle w:val="ContactInfo"/>
        <w:tabs>
          <w:tab w:val="left" w:pos="3653"/>
        </w:tabs>
        <w:jc w:val="left"/>
      </w:pPr>
      <w:r>
        <w:rPr>
          <w:noProof/>
        </w:rPr>
        <w:drawing>
          <wp:inline distT="0" distB="0" distL="0" distR="0" wp14:anchorId="0A827BD1" wp14:editId="4F6099D0">
            <wp:extent cx="5486400" cy="12579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21EC" w14:textId="366ECBFB" w:rsidR="00C6554A" w:rsidRDefault="00C6554A" w:rsidP="00C6554A">
      <w:pPr>
        <w:pStyle w:val="ContactInfo"/>
      </w:pPr>
      <w:r>
        <w:br w:type="page"/>
      </w:r>
    </w:p>
    <w:sectPr w:rsidR="00C6554A">
      <w:footerReference w:type="default" r:id="rId38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135BD" w14:textId="77777777" w:rsidR="00C44F80" w:rsidRDefault="00C44F80" w:rsidP="00C6554A">
      <w:pPr>
        <w:spacing w:before="0" w:after="0" w:line="240" w:lineRule="auto"/>
      </w:pPr>
      <w:r>
        <w:separator/>
      </w:r>
    </w:p>
  </w:endnote>
  <w:endnote w:type="continuationSeparator" w:id="0">
    <w:p w14:paraId="09C7E4C2" w14:textId="77777777" w:rsidR="00C44F80" w:rsidRDefault="00C44F8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Gill Sans Nova">
    <w:charset w:val="00"/>
    <w:family w:val="swiss"/>
    <w:pitch w:val="variable"/>
    <w:sig w:usb0="8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FCB63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545ED" w14:textId="77777777" w:rsidR="00C44F80" w:rsidRDefault="00C44F80" w:rsidP="00C6554A">
      <w:pPr>
        <w:spacing w:before="0" w:after="0" w:line="240" w:lineRule="auto"/>
      </w:pPr>
      <w:r>
        <w:separator/>
      </w:r>
    </w:p>
  </w:footnote>
  <w:footnote w:type="continuationSeparator" w:id="0">
    <w:p w14:paraId="74290976" w14:textId="77777777" w:rsidR="00C44F80" w:rsidRDefault="00C44F80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5BB"/>
    <w:rsid w:val="00071BDB"/>
    <w:rsid w:val="001B097C"/>
    <w:rsid w:val="002554CD"/>
    <w:rsid w:val="0028315E"/>
    <w:rsid w:val="00293B83"/>
    <w:rsid w:val="002B4294"/>
    <w:rsid w:val="00332DB4"/>
    <w:rsid w:val="00333D0D"/>
    <w:rsid w:val="004C049F"/>
    <w:rsid w:val="004F29C0"/>
    <w:rsid w:val="005000E2"/>
    <w:rsid w:val="00610558"/>
    <w:rsid w:val="00661683"/>
    <w:rsid w:val="006A3CE7"/>
    <w:rsid w:val="006B2CB1"/>
    <w:rsid w:val="007235BB"/>
    <w:rsid w:val="00974883"/>
    <w:rsid w:val="009D6943"/>
    <w:rsid w:val="00B42876"/>
    <w:rsid w:val="00B552CE"/>
    <w:rsid w:val="00C44F80"/>
    <w:rsid w:val="00C6554A"/>
    <w:rsid w:val="00DB5D8A"/>
    <w:rsid w:val="00DF79B1"/>
    <w:rsid w:val="00E21100"/>
    <w:rsid w:val="00ED7C44"/>
    <w:rsid w:val="00FE2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277954"/>
  <w15:chartTrackingRefBased/>
  <w15:docId w15:val="{5D917B32-660E-449A-96D8-DBE4030A6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B428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150" w:eastAsia="en-1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8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iyanka%20sarraf\AppData\Local\Microsoft\Office\16.0\DTS\en-US%7bB9DF5C5B-FB62-4545-8451-0B1FCD6B54FA%7d\%7b580C49FA-5BA8-48FA-A175-FD3C8A5EBB57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{580C49FA-5BA8-48FA-A175-FD3C8A5EBB57}tf02835058_win32</Template>
  <TotalTime>69</TotalTime>
  <Pages>13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sarraf</dc:creator>
  <cp:keywords/>
  <dc:description/>
  <cp:lastModifiedBy>priyanka saraf</cp:lastModifiedBy>
  <cp:revision>10</cp:revision>
  <dcterms:created xsi:type="dcterms:W3CDTF">2022-03-06T11:04:00Z</dcterms:created>
  <dcterms:modified xsi:type="dcterms:W3CDTF">2022-03-06T12:13:00Z</dcterms:modified>
</cp:coreProperties>
</file>